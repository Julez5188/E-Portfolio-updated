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5A0F" w14:textId="2688A9C4" w:rsidR="339651AB" w:rsidRPr="00F9176F" w:rsidRDefault="00817DE1" w:rsidP="00F9176F">
      <w:pPr>
        <w:pStyle w:val="Heading1"/>
      </w:pPr>
      <w:sdt>
        <w:sdtPr>
          <w:id w:val="-752200065"/>
          <w:placeholder>
            <w:docPart w:val="3385934B5F4D4A178D173798BB4C706D"/>
          </w:placeholder>
          <w15:appearance w15:val="hidden"/>
        </w:sdtPr>
        <w:sdtEndPr/>
        <w:sdtContent>
          <w:r w:rsidR="00085914">
            <w:t>Julia Maximov</w:t>
          </w:r>
        </w:sdtContent>
      </w:sdt>
      <w:r w:rsidR="00F9176F" w:rsidRPr="00F9176F">
        <w:t xml:space="preserve"> </w:t>
      </w:r>
    </w:p>
    <w:p w14:paraId="2F7AE225" w14:textId="0C5533E0" w:rsidR="00DC490D" w:rsidRPr="002073B6" w:rsidRDefault="00817DE1" w:rsidP="002073B6">
      <w:pPr>
        <w:pStyle w:val="ContactInfo"/>
      </w:pPr>
      <w:sdt>
        <w:sdtPr>
          <w:id w:val="1088194590"/>
          <w:placeholder>
            <w:docPart w:val="F823CE358C5A4CCBAA3E379BF781E4E3"/>
          </w:placeholder>
          <w15:appearance w15:val="hidden"/>
        </w:sdtPr>
        <w:sdtEndPr/>
        <w:sdtContent>
          <w:r w:rsidR="00085914">
            <w:t>Julia.maximov18@gmail.com</w:t>
          </w:r>
        </w:sdtContent>
      </w:sdt>
      <w:r w:rsidR="339651AB" w:rsidRPr="002073B6">
        <w:t xml:space="preserve">  •  </w:t>
      </w:r>
      <w:sdt>
        <w:sdtPr>
          <w:id w:val="249624552"/>
          <w:placeholder>
            <w:docPart w:val="6762F3CA8D744003A6495D1EE28E123F"/>
          </w:placeholder>
          <w15:appearance w15:val="hidden"/>
        </w:sdtPr>
        <w:sdtEndPr/>
        <w:sdtContent>
          <w:r w:rsidR="00085914">
            <w:t>(603) 922-2114</w:t>
          </w:r>
        </w:sdtContent>
      </w:sdt>
      <w:r w:rsidR="5137D887" w:rsidRPr="002073B6">
        <w:t xml:space="preserve"> </w:t>
      </w:r>
      <w:r w:rsidR="339651AB" w:rsidRPr="002073B6">
        <w:t xml:space="preserve">•  </w:t>
      </w:r>
      <w:sdt>
        <w:sdtPr>
          <w:id w:val="-769853447"/>
          <w:placeholder>
            <w:docPart w:val="62C6209E038945C8B50C4E956ACF0344"/>
          </w:placeholder>
          <w15:appearance w15:val="hidden"/>
        </w:sdtPr>
        <w:sdtEndPr/>
        <w:sdtContent>
          <w:r w:rsidR="00085914">
            <w:t>www.github.com/julez5588</w:t>
          </w:r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456DF4A1" w14:textId="77777777" w:rsidTr="000B4CAB">
        <w:tc>
          <w:tcPr>
            <w:tcW w:w="9360" w:type="dxa"/>
          </w:tcPr>
          <w:p w14:paraId="1842601D" w14:textId="77777777" w:rsidR="00316C32" w:rsidRPr="00316C32" w:rsidRDefault="00817DE1" w:rsidP="005303C3">
            <w:pPr>
              <w:pStyle w:val="Heading2"/>
            </w:pPr>
            <w:sdt>
              <w:sdtPr>
                <w:id w:val="1641067621"/>
                <w:placeholder>
                  <w:docPart w:val="23D17D6F622146F28CC3CA23CB6CDCE3"/>
                </w:placeholder>
                <w:showingPlcHdr/>
                <w15:appearance w15:val="hidden"/>
              </w:sdtPr>
              <w:sdtEndPr/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264E91E4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EF2B8F" w14:paraId="4D27F195" w14:textId="77777777" w:rsidTr="00316C32">
        <w:trPr>
          <w:trHeight w:val="265"/>
        </w:trPr>
        <w:tc>
          <w:tcPr>
            <w:tcW w:w="7510" w:type="dxa"/>
          </w:tcPr>
          <w:p w14:paraId="2F3FA3A8" w14:textId="41456FAB" w:rsidR="004D6840" w:rsidRPr="00EF2B8F" w:rsidRDefault="00817DE1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49DB3EBD3BAD4D2D9CB83FDA916D68CC"/>
                </w:placeholder>
                <w15:appearance w15:val="hidden"/>
              </w:sdtPr>
              <w:sdtEndPr/>
              <w:sdtContent>
                <w:r w:rsidR="00085914">
                  <w:t>Southern New Hampshire University</w:t>
                </w:r>
              </w:sdtContent>
            </w:sdt>
            <w:r w:rsidR="004D6840" w:rsidRPr="342F38E0">
              <w:t xml:space="preserve">, </w:t>
            </w:r>
            <w:sdt>
              <w:sdtPr>
                <w:id w:val="-385643752"/>
                <w:placeholder>
                  <w:docPart w:val="48A3A323031340E08F4E6A9498B4358C"/>
                </w:placeholder>
                <w15:appearance w15:val="hidden"/>
              </w:sdtPr>
              <w:sdtEndPr/>
              <w:sdtContent>
                <w:r w:rsidR="00085914">
                  <w:t>Online</w:t>
                </w:r>
              </w:sdtContent>
            </w:sdt>
          </w:p>
        </w:tc>
        <w:tc>
          <w:tcPr>
            <w:tcW w:w="1885" w:type="dxa"/>
          </w:tcPr>
          <w:p w14:paraId="377636FA" w14:textId="19FBB8D5" w:rsidR="004D6840" w:rsidRPr="00EF2B8F" w:rsidRDefault="00817DE1" w:rsidP="00F9176F">
            <w:pPr>
              <w:jc w:val="right"/>
            </w:pPr>
            <w:sdt>
              <w:sdtPr>
                <w:id w:val="-2025473700"/>
                <w:placeholder>
                  <w:docPart w:val="C42D6D8AF26545E9AEF3389FC2F49642"/>
                </w:placeholder>
                <w15:appearance w15:val="hidden"/>
              </w:sdtPr>
              <w:sdtEndPr/>
              <w:sdtContent>
                <w:r w:rsidR="00085914">
                  <w:t>Expected 2032</w:t>
                </w:r>
              </w:sdtContent>
            </w:sdt>
            <w:r w:rsidR="00F9176F">
              <w:t xml:space="preserve"> </w:t>
            </w:r>
          </w:p>
        </w:tc>
      </w:tr>
    </w:tbl>
    <w:p w14:paraId="106BB607" w14:textId="46725CA9" w:rsidR="633BCDEC" w:rsidRPr="000B4CAB" w:rsidRDefault="00817DE1" w:rsidP="000B4CAB">
      <w:pPr>
        <w:pStyle w:val="Collegeinfo"/>
      </w:pPr>
      <w:sdt>
        <w:sdtPr>
          <w:id w:val="-489098067"/>
          <w:placeholder>
            <w:docPart w:val="2A3BFBE13C0744E1AFDC30879E18AC98"/>
          </w:placeholder>
          <w15:appearance w15:val="hidden"/>
        </w:sdtPr>
        <w:sdtEndPr/>
        <w:sdtContent>
          <w:r w:rsidR="00085914">
            <w:t>BA in Accounting and Finance</w:t>
          </w:r>
        </w:sdtContent>
      </w:sdt>
      <w:r w:rsidR="000B4CAB" w:rsidRPr="000B4CAB">
        <w:t xml:space="preserve"> </w:t>
      </w:r>
    </w:p>
    <w:p w14:paraId="0F32D64E" w14:textId="55575BD3" w:rsidR="7445260A" w:rsidRPr="000B4CAB" w:rsidRDefault="00817DE1" w:rsidP="000B4CAB">
      <w:pPr>
        <w:pStyle w:val="Collegeinfo"/>
      </w:pPr>
      <w:sdt>
        <w:sdtPr>
          <w:id w:val="1524516066"/>
          <w:placeholder>
            <w:docPart w:val="776719DBC2704BB79E58CE97E38BE264"/>
          </w:placeholder>
          <w15:appearance w15:val="hidden"/>
        </w:sdtPr>
        <w:sdtEndPr/>
        <w:sdtContent>
          <w:r w:rsidR="00085914">
            <w:t>Relevant Coursework</w:t>
          </w:r>
        </w:sdtContent>
      </w:sdt>
      <w:r w:rsidR="000B4CAB" w:rsidRPr="000B4CAB">
        <w:t xml:space="preserve"> </w:t>
      </w:r>
    </w:p>
    <w:p w14:paraId="2C5424CF" w14:textId="7FBB455D" w:rsidR="00DC490D" w:rsidRDefault="00085914" w:rsidP="00316C32">
      <w:r>
        <w:t>Frontend Simplified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2026</w:t>
      </w:r>
    </w:p>
    <w:p w14:paraId="5C263D3C" w14:textId="0669BDE9" w:rsidR="00085914" w:rsidRPr="00085914" w:rsidRDefault="00085914" w:rsidP="00316C32">
      <w:pPr>
        <w:rPr>
          <w:b w:val="0"/>
          <w:bCs/>
          <w:i/>
          <w:iCs/>
        </w:rPr>
      </w:pPr>
      <w:r>
        <w:t xml:space="preserve">      </w:t>
      </w:r>
      <w:r>
        <w:rPr>
          <w:b w:val="0"/>
          <w:bCs/>
          <w:i/>
          <w:iCs/>
        </w:rPr>
        <w:t>HTML CSS JS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460A34D0" w14:textId="77777777" w:rsidTr="000B4CAB">
        <w:tc>
          <w:tcPr>
            <w:tcW w:w="9360" w:type="dxa"/>
          </w:tcPr>
          <w:p w14:paraId="3314F510" w14:textId="77777777" w:rsidR="00316C32" w:rsidRPr="00316C32" w:rsidRDefault="00817DE1" w:rsidP="00191303">
            <w:pPr>
              <w:pStyle w:val="Heading2"/>
            </w:pPr>
            <w:sdt>
              <w:sdtPr>
                <w:id w:val="-175196576"/>
                <w:placeholder>
                  <w:docPart w:val="F089891F722E420D84D89C2FC75177F0"/>
                </w:placeholder>
                <w:showingPlcHdr/>
                <w15:appearance w15:val="hidden"/>
              </w:sdtPr>
              <w:sdtEndPr/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1098ECC7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="007D1F1C" w:rsidRPr="00EF2B8F" w14:paraId="67D15BBC" w14:textId="77777777" w:rsidTr="342F38E0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14:paraId="55C04045" w14:textId="4760F10A" w:rsidR="007D1F1C" w:rsidRPr="00EF2B8F" w:rsidRDefault="00817DE1" w:rsidP="00662603">
            <w:sdt>
              <w:sdtPr>
                <w:id w:val="-1496251119"/>
                <w:placeholder>
                  <w:docPart w:val="DAC90D08DE7B48D39B094DCFE95C8D03"/>
                </w:placeholder>
                <w15:appearance w15:val="hidden"/>
              </w:sdtPr>
              <w:sdtEndPr/>
              <w:sdtContent>
                <w:proofErr w:type="spellStart"/>
                <w:r w:rsidR="00085914">
                  <w:t>Fedex</w:t>
                </w:r>
                <w:proofErr w:type="spellEnd"/>
              </w:sdtContent>
            </w:sdt>
            <w:r w:rsidR="00F9176F" w:rsidRPr="00F9176F">
              <w:t xml:space="preserve">, </w:t>
            </w:r>
            <w:sdt>
              <w:sdtPr>
                <w:id w:val="-1175656557"/>
                <w:placeholder>
                  <w:docPart w:val="546D049F846241DC834AA024B0EE9687"/>
                </w:placeholder>
                <w15:appearance w15:val="hidden"/>
              </w:sdtPr>
              <w:sdtEndPr/>
              <w:sdtContent>
                <w:r w:rsidR="00085914">
                  <w:t>St Johnsbury VT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14:paraId="4B6E76D3" w14:textId="63152793" w:rsidR="007D1F1C" w:rsidRPr="00EF74BA" w:rsidRDefault="00817DE1" w:rsidP="00662603">
            <w:pPr>
              <w:jc w:val="right"/>
            </w:pPr>
            <w:sdt>
              <w:sdtPr>
                <w:id w:val="177940288"/>
                <w:placeholder>
                  <w:docPart w:val="72DE405E297344E3BD72E602E8B2DAA9"/>
                </w:placeholder>
                <w15:appearance w15:val="hidden"/>
              </w:sdtPr>
              <w:sdtEndPr/>
              <w:sdtContent>
                <w:r w:rsidR="00085914">
                  <w:t>Oct 2025</w:t>
                </w:r>
              </w:sdtContent>
            </w:sdt>
          </w:p>
        </w:tc>
      </w:tr>
    </w:tbl>
    <w:p w14:paraId="65B92864" w14:textId="568D94F6" w:rsidR="009F638A" w:rsidRPr="00F9176F" w:rsidRDefault="00817DE1" w:rsidP="00F9176F">
      <w:pPr>
        <w:pStyle w:val="Heading3"/>
      </w:pPr>
      <w:sdt>
        <w:sdtPr>
          <w:id w:val="688344823"/>
          <w:placeholder>
            <w:docPart w:val="4AB2381E71E64A0AA29342A2F0AEDE5F"/>
          </w:placeholder>
          <w15:appearance w15:val="hidden"/>
        </w:sdtPr>
        <w:sdtEndPr/>
        <w:sdtContent>
          <w:r w:rsidR="00085914">
            <w:t>Courier</w:t>
          </w:r>
        </w:sdtContent>
      </w:sdt>
      <w:r w:rsidR="00F9176F" w:rsidRPr="00F9176F">
        <w:t xml:space="preserve"> </w:t>
      </w:r>
    </w:p>
    <w:sdt>
      <w:sdtPr>
        <w:id w:val="-1934735192"/>
        <w:placeholder>
          <w:docPart w:val="8B115FBC3D0B4A898FBAA5A64DFE1708"/>
        </w:placeholder>
        <w15:appearance w15:val="hidden"/>
      </w:sdtPr>
      <w:sdtEndPr/>
      <w:sdtContent>
        <w:p w14:paraId="018E4A42" w14:textId="08B9317E" w:rsidR="00595227" w:rsidRDefault="00085914" w:rsidP="00085914">
          <w:pPr>
            <w:pStyle w:val="ListBullet"/>
          </w:pPr>
          <w:proofErr w:type="gramStart"/>
          <w:r>
            <w:t>Deliver</w:t>
          </w:r>
          <w:proofErr w:type="gramEnd"/>
          <w:r>
            <w:t xml:space="preserve"> packages</w:t>
          </w:r>
        </w:p>
        <w:p w14:paraId="47BABD7D" w14:textId="1DCD0C4A" w:rsidR="00085914" w:rsidRDefault="00085914" w:rsidP="00085914">
          <w:pPr>
            <w:pStyle w:val="ListBullet"/>
          </w:pPr>
          <w:r>
            <w:t>Strict at following deadlines</w:t>
          </w:r>
        </w:p>
        <w:p w14:paraId="3AE8174E" w14:textId="0848A79C" w:rsidR="00085914" w:rsidRPr="00316C32" w:rsidRDefault="00085914" w:rsidP="00085914">
          <w:pPr>
            <w:pStyle w:val="ListBullet"/>
          </w:pPr>
          <w:r>
            <w:t xml:space="preserve">Delivering medication and perishable goods </w:t>
          </w:r>
          <w:proofErr w:type="gramStart"/>
          <w:r>
            <w:t>in  a</w:t>
          </w:r>
          <w:proofErr w:type="gramEnd"/>
          <w:r>
            <w:t xml:space="preserve"> timely manner while following traffic laws</w:t>
          </w:r>
        </w:p>
      </w:sdtContent>
    </w:sdt>
    <w:tbl>
      <w:tblPr>
        <w:tblStyle w:val="TableGrid"/>
        <w:tblW w:w="94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14:paraId="64AD70D3" w14:textId="77777777" w:rsidTr="342F38E0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14:paraId="4AC38165" w14:textId="31C756FD" w:rsidR="00F9176F" w:rsidRDefault="00817DE1" w:rsidP="00F9176F">
            <w:sdt>
              <w:sdtPr>
                <w:id w:val="-1979754204"/>
                <w:placeholder>
                  <w:docPart w:val="34472BF9F48E49E194F8BE28F4C8A6C7"/>
                </w:placeholder>
                <w15:appearance w15:val="hidden"/>
              </w:sdtPr>
              <w:sdtEndPr/>
              <w:sdtContent>
                <w:r w:rsidR="00085914">
                  <w:t>The Pizza Man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403583005"/>
                <w:placeholder>
                  <w:docPart w:val="9FF5764444D843848E8E81875C0C44F5"/>
                </w:placeholder>
                <w15:appearance w15:val="hidden"/>
              </w:sdtPr>
              <w:sdtEndPr/>
              <w:sdtContent>
                <w:r w:rsidR="00085914">
                  <w:t>Lyndonville VT</w:t>
                </w:r>
              </w:sdtContent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14:paraId="4947DB1B" w14:textId="019F446D" w:rsidR="00F9176F" w:rsidRDefault="00817DE1" w:rsidP="00F9176F">
            <w:pPr>
              <w:jc w:val="right"/>
            </w:pPr>
            <w:sdt>
              <w:sdtPr>
                <w:id w:val="250169745"/>
                <w:placeholder>
                  <w:docPart w:val="0DA88DEA50754B15954EA4D3E070CE3C"/>
                </w:placeholder>
                <w15:appearance w15:val="hidden"/>
              </w:sdtPr>
              <w:sdtEndPr/>
              <w:sdtContent>
                <w:r w:rsidR="00085914">
                  <w:t>Oct 2023</w:t>
                </w:r>
              </w:sdtContent>
            </w:sdt>
          </w:p>
        </w:tc>
      </w:tr>
    </w:tbl>
    <w:p w14:paraId="6CCE3C92" w14:textId="3FBF04A6" w:rsidR="00316C32" w:rsidRPr="00F9176F" w:rsidRDefault="00817DE1" w:rsidP="00316C32">
      <w:pPr>
        <w:pStyle w:val="Heading3"/>
      </w:pPr>
      <w:sdt>
        <w:sdtPr>
          <w:id w:val="796271444"/>
          <w:placeholder>
            <w:docPart w:val="54FDA51D32E84BFDA6E136F21D232706"/>
          </w:placeholder>
          <w15:appearance w15:val="hidden"/>
        </w:sdtPr>
        <w:sdtEndPr/>
        <w:sdtContent>
          <w:r w:rsidR="00085914">
            <w:t>Delivery Driver</w:t>
          </w:r>
        </w:sdtContent>
      </w:sdt>
      <w:r w:rsidR="00316C32" w:rsidRPr="00F9176F">
        <w:t xml:space="preserve"> </w:t>
      </w:r>
    </w:p>
    <w:sdt>
      <w:sdtPr>
        <w:id w:val="983819164"/>
        <w:placeholder>
          <w:docPart w:val="0FAF3F11704741F29591FC60AAEBA957"/>
        </w:placeholder>
        <w15:appearance w15:val="hidden"/>
      </w:sdtPr>
      <w:sdtEndPr/>
      <w:sdtContent>
        <w:p w14:paraId="3EF698C9" w14:textId="6772BC69" w:rsidR="00917497" w:rsidRPr="00316C32" w:rsidRDefault="000C0735" w:rsidP="00316C32">
          <w:pPr>
            <w:pStyle w:val="ListBullet"/>
          </w:pPr>
          <w:r>
            <w:t>Delivered food in a timely and courteous manner</w:t>
          </w:r>
        </w:p>
      </w:sdtContent>
    </w:sdt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14:paraId="529C5A3D" w14:textId="77777777" w:rsidTr="342F38E0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14:paraId="155038A7" w14:textId="506BF29B" w:rsidR="00F9176F" w:rsidRPr="005F155B" w:rsidRDefault="00817DE1" w:rsidP="00F9176F">
            <w:sdt>
              <w:sdtPr>
                <w:id w:val="-1656602224"/>
                <w:placeholder>
                  <w:docPart w:val="702335D4E12842A8AD8CD1757FB4508C"/>
                </w:placeholder>
                <w15:appearance w15:val="hidden"/>
              </w:sdtPr>
              <w:sdtEndPr/>
              <w:sdtContent>
                <w:r w:rsidR="000C0735">
                  <w:t>Burke Mtn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-1874226633"/>
                <w:placeholder>
                  <w:docPart w:val="E6754AE76B564B61827228DA43FA5289"/>
                </w:placeholder>
                <w15:appearance w15:val="hidden"/>
              </w:sdtPr>
              <w:sdtEndPr/>
              <w:sdtContent>
                <w:r w:rsidR="000C0735">
                  <w:t>East Burke VT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14:paraId="419A2C25" w14:textId="237ADB25" w:rsidR="00F9176F" w:rsidRDefault="00817DE1" w:rsidP="00F9176F">
            <w:pPr>
              <w:jc w:val="right"/>
            </w:pPr>
            <w:sdt>
              <w:sdtPr>
                <w:id w:val="-1442678937"/>
                <w:placeholder>
                  <w:docPart w:val="348B6E48744E402AA451C71640FD3AD5"/>
                </w:placeholder>
                <w15:appearance w15:val="hidden"/>
              </w:sdtPr>
              <w:sdtEndPr/>
              <w:sdtContent>
                <w:r w:rsidR="000C0735">
                  <w:t>June 2022</w:t>
                </w:r>
              </w:sdtContent>
            </w:sdt>
          </w:p>
        </w:tc>
      </w:tr>
    </w:tbl>
    <w:p w14:paraId="533EA4FC" w14:textId="4C52F7CE" w:rsidR="00316C32" w:rsidRPr="00F9176F" w:rsidRDefault="00817DE1" w:rsidP="00316C32">
      <w:pPr>
        <w:pStyle w:val="Heading3"/>
      </w:pPr>
      <w:sdt>
        <w:sdtPr>
          <w:id w:val="1901317093"/>
          <w:placeholder>
            <w:docPart w:val="8A1F9701DB934C3991B2F2DC06C440C3"/>
          </w:placeholder>
          <w15:appearance w15:val="hidden"/>
        </w:sdtPr>
        <w:sdtEndPr/>
        <w:sdtContent>
          <w:r w:rsidR="000C0735">
            <w:t>Lift attendant and Guest Relations</w:t>
          </w:r>
        </w:sdtContent>
      </w:sdt>
      <w:r w:rsidR="00316C32" w:rsidRPr="00F9176F">
        <w:t xml:space="preserve"> </w:t>
      </w:r>
    </w:p>
    <w:sdt>
      <w:sdtPr>
        <w:id w:val="1346904424"/>
        <w:placeholder>
          <w:docPart w:val="B74B0DF2CA7A47E181BFA14459AA7AC7"/>
        </w:placeholder>
        <w15:appearance w15:val="hidden"/>
      </w:sdtPr>
      <w:sdtEndPr/>
      <w:sdtContent>
        <w:p w14:paraId="254C34AF" w14:textId="58310647" w:rsidR="00316C32" w:rsidRDefault="000C0735" w:rsidP="002073B6">
          <w:pPr>
            <w:pStyle w:val="ListBullet"/>
          </w:pPr>
          <w:r>
            <w:t>Ran the chair lifts for both summer and winter operations</w:t>
          </w:r>
        </w:p>
        <w:p w14:paraId="5C9C8FB1" w14:textId="122C8900" w:rsidR="000C0735" w:rsidRPr="00316C32" w:rsidRDefault="000C0735" w:rsidP="002073B6">
          <w:pPr>
            <w:pStyle w:val="ListBullet"/>
          </w:pPr>
          <w:r>
            <w:t>Sold tickets and helped guests solve common resort issues</w:t>
          </w:r>
        </w:p>
      </w:sdtContent>
    </w:sdt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14:paraId="00F65389" w14:textId="77777777" w:rsidTr="342F38E0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14:paraId="778DEEF1" w14:textId="7488554B" w:rsidR="00F9176F" w:rsidRDefault="000C0735" w:rsidP="00F9176F">
            <w:r>
              <w:t xml:space="preserve">ADA Traffic Control, </w:t>
            </w:r>
            <w:proofErr w:type="spellStart"/>
            <w:r>
              <w:t>Colechester</w:t>
            </w:r>
            <w:proofErr w:type="spellEnd"/>
            <w:r>
              <w:t xml:space="preserve"> VT</w:t>
            </w:r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14:paraId="1B149DCC" w14:textId="6F278D6F" w:rsidR="00F9176F" w:rsidRDefault="00817DE1" w:rsidP="00F9176F">
            <w:pPr>
              <w:jc w:val="right"/>
            </w:pPr>
            <w:sdt>
              <w:sdtPr>
                <w:id w:val="-1391566245"/>
                <w:placeholder>
                  <w:docPart w:val="79946C5E02C24474AEF35A3A4BCE94D4"/>
                </w:placeholder>
                <w15:appearance w15:val="hidden"/>
              </w:sdtPr>
              <w:sdtEndPr/>
              <w:sdtContent>
                <w:r w:rsidR="000C0735">
                  <w:t>May 2011</w:t>
                </w:r>
              </w:sdtContent>
            </w:sdt>
          </w:p>
        </w:tc>
      </w:tr>
    </w:tbl>
    <w:p w14:paraId="04EF59A2" w14:textId="2BE64507" w:rsidR="00316C32" w:rsidRPr="00F9176F" w:rsidRDefault="00817DE1" w:rsidP="00316C32">
      <w:pPr>
        <w:pStyle w:val="Heading3"/>
      </w:pPr>
      <w:sdt>
        <w:sdtPr>
          <w:id w:val="-1404830953"/>
          <w:placeholder>
            <w:docPart w:val="FA115D32DCD94EBD85141278B0A34F2F"/>
          </w:placeholder>
          <w15:appearance w15:val="hidden"/>
        </w:sdtPr>
        <w:sdtEndPr/>
        <w:sdtContent>
          <w:r w:rsidR="000C0735">
            <w:t>Traffic Control Flagger</w:t>
          </w:r>
        </w:sdtContent>
      </w:sdt>
      <w:r w:rsidR="00316C32" w:rsidRPr="00F9176F">
        <w:t xml:space="preserve"> </w:t>
      </w:r>
    </w:p>
    <w:sdt>
      <w:sdtPr>
        <w:rPr>
          <w:b/>
        </w:rPr>
        <w:id w:val="739370877"/>
        <w:placeholder>
          <w:docPart w:val="189B21FFE36B4D7EB0BAEF6053F7D34F"/>
        </w:placeholder>
        <w15:appearance w15:val="hidden"/>
      </w:sdtPr>
      <w:sdtEndPr/>
      <w:sdtContent>
        <w:p w14:paraId="6D4E4B6E" w14:textId="23D7E126" w:rsidR="00316C32" w:rsidRDefault="000C0735" w:rsidP="002073B6">
          <w:pPr>
            <w:pStyle w:val="ListBullet"/>
            <w:rPr>
              <w:b/>
            </w:rPr>
          </w:pPr>
          <w:r>
            <w:rPr>
              <w:b/>
            </w:rPr>
            <w:t>Direct traffic and help keep motorists and construction workers safe</w:t>
          </w:r>
        </w:p>
        <w:p w14:paraId="140FCB6A" w14:textId="4A5BF852" w:rsidR="000C0735" w:rsidRPr="00316C32" w:rsidRDefault="000C0735" w:rsidP="002073B6">
          <w:pPr>
            <w:pStyle w:val="ListBullet"/>
            <w:rPr>
              <w:b/>
            </w:rPr>
          </w:pPr>
          <w:r>
            <w:rPr>
              <w:b/>
            </w:rPr>
            <w:t>Set up work zones according to OSHA standards</w:t>
          </w:r>
        </w:p>
      </w:sdtContent>
    </w:sdt>
    <w:p w14:paraId="6FB0AD68" w14:textId="77777777" w:rsidR="00DC490D" w:rsidRDefault="00DC490D" w:rsidP="00DC490D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65BF1B54" w14:textId="77777777" w:rsidTr="000B4CAB">
        <w:tc>
          <w:tcPr>
            <w:tcW w:w="9360" w:type="dxa"/>
          </w:tcPr>
          <w:p w14:paraId="67F965B1" w14:textId="77777777" w:rsidR="00316C32" w:rsidRPr="00316C32" w:rsidRDefault="00817DE1" w:rsidP="00316C32">
            <w:pPr>
              <w:pStyle w:val="Heading2"/>
            </w:pPr>
            <w:sdt>
              <w:sdtPr>
                <w:id w:val="-919949854"/>
                <w:placeholder>
                  <w:docPart w:val="B185FB95CD0F47D5B8DF772C29DC98E5"/>
                </w:placeholder>
                <w:showingPlcHdr/>
                <w15:appearance w15:val="hidden"/>
              </w:sdtPr>
              <w:sdtEndPr/>
              <w:sdtContent>
                <w:r w:rsidR="00316C32" w:rsidRPr="00316C32">
                  <w:t>Projects &amp; extracurricular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F885229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14:paraId="2D2C1325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5BC4D745" w14:textId="6C58E5E3" w:rsidR="003A29E4" w:rsidRDefault="00817DE1" w:rsidP="00316C32">
            <w:sdt>
              <w:sdtPr>
                <w:id w:val="-695471461"/>
                <w:placeholder>
                  <w:docPart w:val="D788FF6531BA48A7BEA6D48CEC2DD59F"/>
                </w:placeholder>
                <w15:appearance w15:val="hidden"/>
              </w:sdtPr>
              <w:sdtEndPr/>
              <w:sdtContent>
                <w:r w:rsidR="000C0735">
                  <w:t>HTML Practice Website</w:t>
                </w:r>
              </w:sdtContent>
            </w:sdt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29834CF5" w14:textId="7F43AD47" w:rsidR="003A29E4" w:rsidRDefault="00817DE1" w:rsidP="00DA4C27">
            <w:pPr>
              <w:jc w:val="right"/>
            </w:pPr>
            <w:sdt>
              <w:sdtPr>
                <w:id w:val="-1502340781"/>
                <w:placeholder>
                  <w:docPart w:val="5A00245A26544AF4BC9261E13168E445"/>
                </w:placeholder>
                <w15:appearance w15:val="hidden"/>
              </w:sdtPr>
              <w:sdtEndPr/>
              <w:sdtContent>
                <w:r w:rsidR="000C0735">
                  <w:t>August 2026</w:t>
                </w:r>
              </w:sdtContent>
            </w:sdt>
          </w:p>
        </w:tc>
      </w:tr>
    </w:tbl>
    <w:sdt>
      <w:sdtPr>
        <w:id w:val="-439988464"/>
        <w:placeholder>
          <w:docPart w:val="820C9CC8086E499490CA63F3A196DA94"/>
        </w:placeholder>
        <w15:appearance w15:val="hidden"/>
      </w:sdtPr>
      <w:sdtEndPr/>
      <w:sdtContent>
        <w:p w14:paraId="0EE73881" w14:textId="4309F819" w:rsidR="00595227" w:rsidRDefault="000C0735" w:rsidP="00316C32">
          <w:pPr>
            <w:pStyle w:val="ListBullet"/>
          </w:pPr>
          <w:r>
            <w:t>My first functioning webpage</w:t>
          </w:r>
        </w:p>
        <w:p w14:paraId="6C48EFB3" w14:textId="1F5D7C91" w:rsidR="000C0735" w:rsidRPr="005F155B" w:rsidRDefault="000C0735" w:rsidP="00316C32">
          <w:pPr>
            <w:pStyle w:val="ListBullet"/>
          </w:pPr>
          <w:r>
            <w:t>Using HTML and CSS to build a working webpage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14:paraId="2CEF437A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576F59F8" w14:textId="77777777" w:rsidR="00595227" w:rsidRDefault="00817DE1" w:rsidP="005F155B">
            <w:sdt>
              <w:sdtPr>
                <w:id w:val="2134131168"/>
                <w:placeholder>
                  <w:docPart w:val="46CD1E912EF34E41BD66A776F0A8A83D"/>
                </w:placeholder>
                <w:showingPlcHdr/>
                <w15:appearance w15:val="hidden"/>
              </w:sdtPr>
              <w:sdtEndPr/>
              <w:sdtContent>
                <w:r w:rsidR="00316C32">
                  <w:t>Activity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65DB6645" w14:textId="77777777" w:rsidR="00595227" w:rsidRDefault="00817DE1" w:rsidP="00DA4C27">
            <w:pPr>
              <w:jc w:val="right"/>
            </w:pPr>
            <w:sdt>
              <w:sdtPr>
                <w:rPr>
                  <w:rFonts w:ascii="Calibri" w:eastAsia="Calibri" w:hAnsi="Calibri" w:cs="Calibri"/>
                  <w:bCs/>
                  <w:szCs w:val="20"/>
                </w:rPr>
                <w:id w:val="7960716"/>
                <w:placeholder>
                  <w:docPart w:val="626ACD0207574807A85BFB3ED2620DE3"/>
                </w:placeholder>
                <w:showingPlcHdr/>
                <w15:appearance w15:val="hidden"/>
              </w:sdtPr>
              <w:sdtEndPr/>
              <w:sdtContent>
                <w:r w:rsidR="00316C32" w:rsidRPr="00316C32">
                  <w:rPr>
                    <w:rFonts w:ascii="Calibri" w:eastAsia="Calibri" w:hAnsi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702683102"/>
        <w:placeholder>
          <w:docPart w:val="95D9245680D34C08BA7DF7A72E16CA69"/>
        </w:placeholder>
        <w:showingPlcHdr/>
        <w15:appearance w15:val="hidden"/>
      </w:sdtPr>
      <w:sdtEndPr/>
      <w:sdtContent>
        <w:p w14:paraId="71FC7410" w14:textId="77777777" w:rsidR="00316C32" w:rsidRPr="00316C32" w:rsidRDefault="00316C32" w:rsidP="00316C32">
          <w:pPr>
            <w:pStyle w:val="ListBullet"/>
          </w:pPr>
          <w:r w:rsidRPr="00316C32">
            <w:t xml:space="preserve">Describe what you did/built etc. </w:t>
          </w:r>
        </w:p>
        <w:p w14:paraId="7CFD745B" w14:textId="77777777" w:rsidR="00595227" w:rsidRPr="00316C32" w:rsidRDefault="00316C32" w:rsidP="00316C32">
          <w:pPr>
            <w:pStyle w:val="ListBullet"/>
          </w:pPr>
          <w:r w:rsidRPr="00316C32">
            <w:t>Accomplishments</w:t>
          </w:r>
        </w:p>
      </w:sdtContent>
    </w:sdt>
    <w:tbl>
      <w:tblPr>
        <w:tblStyle w:val="TableGrid"/>
        <w:tblW w:w="9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14:paraId="6FA936BA" w14:textId="77777777" w:rsidTr="342F38E0">
        <w:trPr>
          <w:trHeight w:val="264"/>
        </w:trPr>
        <w:tc>
          <w:tcPr>
            <w:tcW w:w="7507" w:type="dxa"/>
          </w:tcPr>
          <w:p w14:paraId="2265D2A7" w14:textId="77777777" w:rsidR="00595227" w:rsidRDefault="00817DE1" w:rsidP="005F155B">
            <w:sdt>
              <w:sdtPr>
                <w:id w:val="373899158"/>
                <w:placeholder>
                  <w:docPart w:val="AEE254E64B3D48A0843323E40A2DE892"/>
                </w:placeholder>
                <w:showingPlcHdr/>
                <w15:appearance w15:val="hidden"/>
              </w:sdtPr>
              <w:sdtEndPr/>
              <w:sdtContent>
                <w:r w:rsidR="00316C32">
                  <w:t>Leadership experience</w:t>
                </w:r>
              </w:sdtContent>
            </w:sdt>
          </w:p>
        </w:tc>
        <w:tc>
          <w:tcPr>
            <w:tcW w:w="1900" w:type="dxa"/>
          </w:tcPr>
          <w:p w14:paraId="374F136E" w14:textId="77777777" w:rsidR="00595227" w:rsidRDefault="00817DE1" w:rsidP="00DA4C27">
            <w:pPr>
              <w:jc w:val="right"/>
              <w:rPr>
                <w:szCs w:val="20"/>
              </w:rPr>
            </w:pPr>
            <w:sdt>
              <w:sdtPr>
                <w:rPr>
                  <w:rFonts w:ascii="Calibri" w:eastAsia="Calibri" w:hAnsi="Calibri" w:cs="Calibri"/>
                  <w:bCs/>
                  <w:szCs w:val="20"/>
                </w:rPr>
                <w:id w:val="958078533"/>
                <w:placeholder>
                  <w:docPart w:val="7D3AC193509C43AD9CF2FF36B584D1D3"/>
                </w:placeholder>
                <w:showingPlcHdr/>
                <w15:appearance w15:val="hidden"/>
              </w:sdtPr>
              <w:sdtEndPr/>
              <w:sdtContent>
                <w:r w:rsidR="00316C32" w:rsidRPr="00316C32">
                  <w:rPr>
                    <w:rFonts w:ascii="Calibri" w:eastAsia="Calibri" w:hAnsi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1865176338"/>
        <w:placeholder>
          <w:docPart w:val="0E9E0830DFC54D77BDC43EEAE8D086D2"/>
        </w:placeholder>
        <w:showingPlcHdr/>
        <w15:appearance w15:val="hidden"/>
      </w:sdtPr>
      <w:sdtEndPr/>
      <w:sdtContent>
        <w:p w14:paraId="49A5809F" w14:textId="77777777" w:rsidR="00595227" w:rsidRPr="00316C32" w:rsidRDefault="00316C32" w:rsidP="00316C32">
          <w:pPr>
            <w:pStyle w:val="ListBullet"/>
          </w:pPr>
          <w:r w:rsidRPr="00316C32">
            <w:t>Describe what you did/built etc.</w:t>
          </w:r>
        </w:p>
      </w:sdtContent>
    </w:sdt>
    <w:p w14:paraId="6D4421C2" w14:textId="77777777" w:rsidR="000A7A1D" w:rsidRDefault="000A7A1D" w:rsidP="000B4CAB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6E77B210" w14:textId="77777777" w:rsidTr="000B4CAB">
        <w:tc>
          <w:tcPr>
            <w:tcW w:w="9360" w:type="dxa"/>
          </w:tcPr>
          <w:p w14:paraId="69D0130C" w14:textId="77777777" w:rsidR="00316C32" w:rsidRPr="00316C32" w:rsidRDefault="00817DE1" w:rsidP="00191303">
            <w:pPr>
              <w:pStyle w:val="Heading2"/>
            </w:pPr>
            <w:sdt>
              <w:sdtPr>
                <w:id w:val="-1918079314"/>
                <w:placeholder>
                  <w:docPart w:val="4610E11282154A8DB316B191EBB60CE4"/>
                </w:placeholder>
                <w:showingPlcHdr/>
                <w15:appearance w15:val="hidden"/>
              </w:sdtPr>
              <w:sdtEndPr/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00F6EF93" w14:textId="77777777" w:rsidR="00316C32" w:rsidRDefault="00316C32" w:rsidP="00316C32">
      <w:pPr>
        <w:pStyle w:val="Spacebetweentables"/>
      </w:pPr>
    </w:p>
    <w:p w14:paraId="1C519347" w14:textId="420D7597" w:rsidR="339651AB" w:rsidRPr="00316C32" w:rsidRDefault="00817DE1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-1995639517"/>
          <w:placeholder>
            <w:docPart w:val="5C5428D3FBF24631BD88129F64A62BBF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316C32" w:rsidRPr="00316C32">
            <w:t>Programming languages:</w:t>
          </w:r>
        </w:sdtContent>
      </w:sdt>
      <w:r w:rsidR="00316C32" w:rsidRPr="00316C32">
        <w:rPr>
          <w:rStyle w:val="NotBold"/>
        </w:rPr>
        <w:t xml:space="preserve"> </w:t>
      </w:r>
      <w:sdt>
        <w:sdtPr>
          <w:rPr>
            <w:rStyle w:val="NotBold"/>
          </w:rPr>
          <w:id w:val="237139339"/>
          <w:placeholder>
            <w:docPart w:val="A3DF47DABEEC46CABE961DD844C1C224"/>
          </w:placeholder>
          <w15:appearance w15:val="hidden"/>
        </w:sdtPr>
        <w:sdtEndPr>
          <w:rPr>
            <w:rStyle w:val="NotBold"/>
          </w:rPr>
        </w:sdtEndPr>
        <w:sdtContent>
          <w:r w:rsidR="000C0735">
            <w:rPr>
              <w:rStyle w:val="NotBold"/>
            </w:rPr>
            <w:t>HTML CSS</w:t>
          </w:r>
        </w:sdtContent>
      </w:sdt>
    </w:p>
    <w:p w14:paraId="008BB91B" w14:textId="31793B53" w:rsidR="339651AB" w:rsidRPr="00316C32" w:rsidRDefault="00817DE1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458917226"/>
          <w:placeholder>
            <w:docPart w:val="41C184089A39457596B28880260D6349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316C32" w:rsidRPr="00316C32">
            <w:t>Computer software/ frameworks:</w:t>
          </w:r>
        </w:sdtContent>
      </w:sdt>
      <w:r w:rsidR="339651AB" w:rsidRPr="342F38E0">
        <w:t xml:space="preserve">  </w:t>
      </w:r>
      <w:sdt>
        <w:sdtPr>
          <w:rPr>
            <w:rStyle w:val="NotBold"/>
          </w:rPr>
          <w:id w:val="-1806777167"/>
          <w:placeholder>
            <w:docPart w:val="B5818B83B6124CF9B43D2EFBA6E595A7"/>
          </w:placeholder>
          <w15:appearance w15:val="hidden"/>
        </w:sdtPr>
        <w:sdtEndPr>
          <w:rPr>
            <w:rStyle w:val="NotBold"/>
          </w:rPr>
        </w:sdtEndPr>
        <w:sdtContent>
          <w:r w:rsidR="000C0735">
            <w:rPr>
              <w:rStyle w:val="NotBold"/>
            </w:rPr>
            <w:t>Microsoft Office, Google Workspace, Git</w:t>
          </w:r>
        </w:sdtContent>
      </w:sdt>
    </w:p>
    <w:p w14:paraId="0B48E32B" w14:textId="0B165CCF" w:rsidR="633BCDEC" w:rsidRPr="00316C32" w:rsidRDefault="00817DE1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074555470"/>
          <w:placeholder>
            <w:docPart w:val="C8E18ACDC8BA49B9AB3BA982368979F6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="00316C32" w:rsidRPr="00316C32">
            <w:t>Languages:</w:t>
          </w:r>
        </w:sdtContent>
      </w:sdt>
      <w:r w:rsidR="339651AB" w:rsidRPr="22AEB3AC">
        <w:t xml:space="preserve"> </w:t>
      </w:r>
      <w:r w:rsidR="339651AB" w:rsidRPr="00316C32">
        <w:rPr>
          <w:rStyle w:val="NotBold"/>
        </w:rPr>
        <w:t xml:space="preserve"> </w:t>
      </w:r>
      <w:sdt>
        <w:sdtPr>
          <w:rPr>
            <w:rStyle w:val="NotBold"/>
          </w:rPr>
          <w:id w:val="2088265989"/>
          <w:placeholder>
            <w:docPart w:val="97C9D96F4694479DBF81AEFD4E250DBE"/>
          </w:placeholder>
          <w15:appearance w15:val="hidden"/>
        </w:sdtPr>
        <w:sdtEndPr>
          <w:rPr>
            <w:rStyle w:val="NotBold"/>
          </w:rPr>
        </w:sdtEndPr>
        <w:sdtContent>
          <w:r w:rsidR="000C0735">
            <w:rPr>
              <w:rStyle w:val="NotBold"/>
            </w:rPr>
            <w:t>Spanish (basic) French (basic)</w:t>
          </w:r>
        </w:sdtContent>
      </w:sdt>
    </w:p>
    <w:sectPr w:rsidR="633BCDEC" w:rsidRPr="00316C32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914"/>
    <w:rsid w:val="00016D3E"/>
    <w:rsid w:val="00034A9E"/>
    <w:rsid w:val="00054A06"/>
    <w:rsid w:val="00084F0C"/>
    <w:rsid w:val="00085914"/>
    <w:rsid w:val="00092749"/>
    <w:rsid w:val="000A7A1D"/>
    <w:rsid w:val="000B4CAB"/>
    <w:rsid w:val="000C0735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2C2CA9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17DE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3E1E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D34C"/>
  <w15:chartTrackingRefBased/>
  <w15:docId w15:val="{6F2FA213-77A7-4067-9334-71260649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85934B5F4D4A178D173798BB4C70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D9209-F415-4B8E-B96E-BEEB7F6C6AE6}"/>
      </w:docPartPr>
      <w:docPartBody>
        <w:p w:rsidR="00BA728C" w:rsidRDefault="00BA728C">
          <w:pPr>
            <w:pStyle w:val="3385934B5F4D4A178D173798BB4C706D"/>
          </w:pPr>
          <w:r w:rsidRPr="00F9176F">
            <w:t>Full Name</w:t>
          </w:r>
        </w:p>
      </w:docPartBody>
    </w:docPart>
    <w:docPart>
      <w:docPartPr>
        <w:name w:val="F823CE358C5A4CCBAA3E379BF781E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307B4-2110-4E98-9DF0-D9CA828BF2FE}"/>
      </w:docPartPr>
      <w:docPartBody>
        <w:p w:rsidR="00BA728C" w:rsidRDefault="00BA728C">
          <w:pPr>
            <w:pStyle w:val="F823CE358C5A4CCBAA3E379BF781E4E3"/>
          </w:pPr>
          <w:r w:rsidRPr="002073B6">
            <w:t>yourname@example.com</w:t>
          </w:r>
        </w:p>
      </w:docPartBody>
    </w:docPart>
    <w:docPart>
      <w:docPartPr>
        <w:name w:val="6762F3CA8D744003A6495D1EE28E1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6E663-0293-497E-BE65-D83B58330B14}"/>
      </w:docPartPr>
      <w:docPartBody>
        <w:p w:rsidR="00BA728C" w:rsidRDefault="00BA728C">
          <w:pPr>
            <w:pStyle w:val="6762F3CA8D744003A6495D1EE28E123F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62C6209E038945C8B50C4E956ACF0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02082-E9A1-47E1-8682-7D89912B60CB}"/>
      </w:docPartPr>
      <w:docPartBody>
        <w:p w:rsidR="00BA728C" w:rsidRDefault="00BA728C">
          <w:pPr>
            <w:pStyle w:val="62C6209E038945C8B50C4E956ACF0344"/>
          </w:pPr>
          <w:r w:rsidRPr="002073B6">
            <w:t>www.example.com</w:t>
          </w:r>
        </w:p>
      </w:docPartBody>
    </w:docPart>
    <w:docPart>
      <w:docPartPr>
        <w:name w:val="23D17D6F622146F28CC3CA23CB6CD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2D5B0-3DE1-41FF-8576-60BC89A317B7}"/>
      </w:docPartPr>
      <w:docPartBody>
        <w:p w:rsidR="00BA728C" w:rsidRDefault="00BA728C">
          <w:pPr>
            <w:pStyle w:val="23D17D6F622146F28CC3CA23CB6CDCE3"/>
          </w:pPr>
          <w:r w:rsidRPr="00316C32">
            <w:t>Education</w:t>
          </w:r>
        </w:p>
      </w:docPartBody>
    </w:docPart>
    <w:docPart>
      <w:docPartPr>
        <w:name w:val="49DB3EBD3BAD4D2D9CB83FDA916D6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68DD1-7237-45B7-B13C-4E4C08802F27}"/>
      </w:docPartPr>
      <w:docPartBody>
        <w:p w:rsidR="00BA728C" w:rsidRDefault="00BA728C">
          <w:pPr>
            <w:pStyle w:val="49DB3EBD3BAD4D2D9CB83FDA916D68CC"/>
          </w:pPr>
          <w:r w:rsidRPr="00F9176F">
            <w:t>College</w:t>
          </w:r>
        </w:p>
      </w:docPartBody>
    </w:docPart>
    <w:docPart>
      <w:docPartPr>
        <w:name w:val="48A3A323031340E08F4E6A9498B43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B31A4-55B3-403D-8062-0FFECF3AF155}"/>
      </w:docPartPr>
      <w:docPartBody>
        <w:p w:rsidR="00BA728C" w:rsidRDefault="00BA728C">
          <w:pPr>
            <w:pStyle w:val="48A3A323031340E08F4E6A9498B4358C"/>
          </w:pPr>
          <w:r w:rsidRPr="00F9176F">
            <w:t>location</w:t>
          </w:r>
        </w:p>
      </w:docPartBody>
    </w:docPart>
    <w:docPart>
      <w:docPartPr>
        <w:name w:val="C42D6D8AF26545E9AEF3389FC2F49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5CC18-FC48-4C89-BCBE-E1B2FDAF0819}"/>
      </w:docPartPr>
      <w:docPartBody>
        <w:p w:rsidR="00BA728C" w:rsidRDefault="00BA728C">
          <w:pPr>
            <w:pStyle w:val="C42D6D8AF26545E9AEF3389FC2F49642"/>
          </w:pPr>
          <w:r w:rsidRPr="00F9176F">
            <w:t>Graduation year</w:t>
          </w:r>
        </w:p>
      </w:docPartBody>
    </w:docPart>
    <w:docPart>
      <w:docPartPr>
        <w:name w:val="2A3BFBE13C0744E1AFDC30879E18A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5716B-5A17-4D1A-93F8-00DE231B8075}"/>
      </w:docPartPr>
      <w:docPartBody>
        <w:p w:rsidR="00BA728C" w:rsidRDefault="00BA728C">
          <w:pPr>
            <w:pStyle w:val="2A3BFBE13C0744E1AFDC30879E18AC98"/>
          </w:pPr>
          <w:r w:rsidRPr="000B4CAB">
            <w:t>Bachelor of Arts, Degree, GPA</w:t>
          </w:r>
        </w:p>
      </w:docPartBody>
    </w:docPart>
    <w:docPart>
      <w:docPartPr>
        <w:name w:val="776719DBC2704BB79E58CE97E38BE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2A2ED-B3B5-4859-BD86-0163D38435CD}"/>
      </w:docPartPr>
      <w:docPartBody>
        <w:p w:rsidR="00BA728C" w:rsidRDefault="00BA728C">
          <w:pPr>
            <w:pStyle w:val="776719DBC2704BB79E58CE97E38BE264"/>
          </w:pPr>
          <w:r w:rsidRPr="000B4CAB">
            <w:t>Relevant course work:</w:t>
          </w:r>
        </w:p>
      </w:docPartBody>
    </w:docPart>
    <w:docPart>
      <w:docPartPr>
        <w:name w:val="F089891F722E420D84D89C2FC7517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BCDBD-95EE-4A93-9719-443806283FB4}"/>
      </w:docPartPr>
      <w:docPartBody>
        <w:p w:rsidR="00BA728C" w:rsidRDefault="00BA728C">
          <w:pPr>
            <w:pStyle w:val="F089891F722E420D84D89C2FC75177F0"/>
          </w:pPr>
          <w:r w:rsidRPr="00F9176F">
            <w:t>Professional experience</w:t>
          </w:r>
        </w:p>
      </w:docPartBody>
    </w:docPart>
    <w:docPart>
      <w:docPartPr>
        <w:name w:val="DAC90D08DE7B48D39B094DCFE95C8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108D3-1EA1-4247-972A-49C6A342685F}"/>
      </w:docPartPr>
      <w:docPartBody>
        <w:p w:rsidR="00BA728C" w:rsidRDefault="00BA728C">
          <w:pPr>
            <w:pStyle w:val="DAC90D08DE7B48D39B094DCFE95C8D03"/>
          </w:pPr>
          <w:r>
            <w:t>Company</w:t>
          </w:r>
        </w:p>
      </w:docPartBody>
    </w:docPart>
    <w:docPart>
      <w:docPartPr>
        <w:name w:val="546D049F846241DC834AA024B0EE9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FE769-E59B-4DDA-A1C8-DBB7C5CE5FDE}"/>
      </w:docPartPr>
      <w:docPartBody>
        <w:p w:rsidR="00BA728C" w:rsidRDefault="00BA728C">
          <w:pPr>
            <w:pStyle w:val="546D049F846241DC834AA024B0EE9687"/>
          </w:pPr>
          <w:r w:rsidRPr="00F9176F">
            <w:t>location</w:t>
          </w:r>
        </w:p>
      </w:docPartBody>
    </w:docPart>
    <w:docPart>
      <w:docPartPr>
        <w:name w:val="72DE405E297344E3BD72E602E8B2D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1FA0C-259E-4375-B15D-3C7AE833C0A2}"/>
      </w:docPartPr>
      <w:docPartBody>
        <w:p w:rsidR="00BA728C" w:rsidRDefault="00BA728C">
          <w:pPr>
            <w:pStyle w:val="72DE405E297344E3BD72E602E8B2DAA9"/>
          </w:pPr>
          <w:r>
            <w:t>Month Year</w:t>
          </w:r>
        </w:p>
      </w:docPartBody>
    </w:docPart>
    <w:docPart>
      <w:docPartPr>
        <w:name w:val="4AB2381E71E64A0AA29342A2F0AED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47131-9FC8-463C-AD84-492E45C9C97E}"/>
      </w:docPartPr>
      <w:docPartBody>
        <w:p w:rsidR="00BA728C" w:rsidRDefault="00BA728C">
          <w:pPr>
            <w:pStyle w:val="4AB2381E71E64A0AA29342A2F0AEDE5F"/>
          </w:pPr>
          <w:r w:rsidRPr="00F9176F">
            <w:t>Role</w:t>
          </w:r>
        </w:p>
      </w:docPartBody>
    </w:docPart>
    <w:docPart>
      <w:docPartPr>
        <w:name w:val="8B115FBC3D0B4A898FBAA5A64DFE1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4981F-C9A9-4962-A479-BEB695416B5C}"/>
      </w:docPartPr>
      <w:docPartBody>
        <w:p w:rsidR="00BA728C" w:rsidRPr="00316C32" w:rsidRDefault="00BA728C" w:rsidP="00316C32">
          <w:pPr>
            <w:pStyle w:val="ListBullet"/>
            <w:ind w:left="720" w:hanging="360"/>
          </w:pPr>
          <w:r w:rsidRPr="00316C32">
            <w:t>Describe what you did and what your impact was</w:t>
          </w:r>
        </w:p>
        <w:p w:rsidR="00BA728C" w:rsidRDefault="00BA728C">
          <w:pPr>
            <w:pStyle w:val="8B115FBC3D0B4A898FBAA5A64DFE1708"/>
          </w:pPr>
          <w:r w:rsidRPr="00316C32">
            <w:t>Remember to be concise</w:t>
          </w:r>
        </w:p>
      </w:docPartBody>
    </w:docPart>
    <w:docPart>
      <w:docPartPr>
        <w:name w:val="34472BF9F48E49E194F8BE28F4C8A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FABEB-390C-47CD-9A53-6B7E822095C6}"/>
      </w:docPartPr>
      <w:docPartBody>
        <w:p w:rsidR="00BA728C" w:rsidRDefault="00BA728C">
          <w:pPr>
            <w:pStyle w:val="34472BF9F48E49E194F8BE28F4C8A6C7"/>
          </w:pPr>
          <w:r>
            <w:t>Company</w:t>
          </w:r>
        </w:p>
      </w:docPartBody>
    </w:docPart>
    <w:docPart>
      <w:docPartPr>
        <w:name w:val="9FF5764444D843848E8E81875C0C4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038F5-AEEA-4AD3-85D8-9B159DDE45FB}"/>
      </w:docPartPr>
      <w:docPartBody>
        <w:p w:rsidR="00BA728C" w:rsidRDefault="00BA728C">
          <w:pPr>
            <w:pStyle w:val="9FF5764444D843848E8E81875C0C44F5"/>
          </w:pPr>
          <w:r w:rsidRPr="00F9176F">
            <w:t>location</w:t>
          </w:r>
        </w:p>
      </w:docPartBody>
    </w:docPart>
    <w:docPart>
      <w:docPartPr>
        <w:name w:val="0DA88DEA50754B15954EA4D3E070C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AF25B-BE00-4933-8006-215C2D926242}"/>
      </w:docPartPr>
      <w:docPartBody>
        <w:p w:rsidR="00BA728C" w:rsidRDefault="00BA728C">
          <w:pPr>
            <w:pStyle w:val="0DA88DEA50754B15954EA4D3E070CE3C"/>
          </w:pPr>
          <w:r>
            <w:t>Month Year</w:t>
          </w:r>
        </w:p>
      </w:docPartBody>
    </w:docPart>
    <w:docPart>
      <w:docPartPr>
        <w:name w:val="54FDA51D32E84BFDA6E136F21D232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EB976-AC9C-4E74-BF81-6DF733279406}"/>
      </w:docPartPr>
      <w:docPartBody>
        <w:p w:rsidR="00BA728C" w:rsidRDefault="00BA728C">
          <w:pPr>
            <w:pStyle w:val="54FDA51D32E84BFDA6E136F21D232706"/>
          </w:pPr>
          <w:r w:rsidRPr="00F9176F">
            <w:t>Role</w:t>
          </w:r>
        </w:p>
      </w:docPartBody>
    </w:docPart>
    <w:docPart>
      <w:docPartPr>
        <w:name w:val="0FAF3F11704741F29591FC60AAEBA9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92B84-7918-485A-8F53-2364F762F55C}"/>
      </w:docPartPr>
      <w:docPartBody>
        <w:p w:rsidR="00BA728C" w:rsidRDefault="00BA728C">
          <w:pPr>
            <w:pStyle w:val="0FAF3F11704741F29591FC60AAEBA957"/>
          </w:pPr>
          <w:r w:rsidRPr="00316C32">
            <w:t>Describe what you did and what your impact was</w:t>
          </w:r>
        </w:p>
      </w:docPartBody>
    </w:docPart>
    <w:docPart>
      <w:docPartPr>
        <w:name w:val="702335D4E12842A8AD8CD1757FB45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A8276-DAC6-4177-8E83-594076E8CF0B}"/>
      </w:docPartPr>
      <w:docPartBody>
        <w:p w:rsidR="00BA728C" w:rsidRDefault="00BA728C">
          <w:pPr>
            <w:pStyle w:val="702335D4E12842A8AD8CD1757FB4508C"/>
          </w:pPr>
          <w:r>
            <w:t>Company</w:t>
          </w:r>
        </w:p>
      </w:docPartBody>
    </w:docPart>
    <w:docPart>
      <w:docPartPr>
        <w:name w:val="E6754AE76B564B61827228DA43FA5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46483-81ED-4138-9E13-73D19AEC94F1}"/>
      </w:docPartPr>
      <w:docPartBody>
        <w:p w:rsidR="00BA728C" w:rsidRDefault="00BA728C">
          <w:pPr>
            <w:pStyle w:val="E6754AE76B564B61827228DA43FA5289"/>
          </w:pPr>
          <w:r w:rsidRPr="00F9176F">
            <w:t>location</w:t>
          </w:r>
        </w:p>
      </w:docPartBody>
    </w:docPart>
    <w:docPart>
      <w:docPartPr>
        <w:name w:val="348B6E48744E402AA451C71640FD3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A477A-2159-4C92-A84C-C384F1E92B49}"/>
      </w:docPartPr>
      <w:docPartBody>
        <w:p w:rsidR="00BA728C" w:rsidRDefault="00BA728C">
          <w:pPr>
            <w:pStyle w:val="348B6E48744E402AA451C71640FD3AD5"/>
          </w:pPr>
          <w:r>
            <w:t>Month Year</w:t>
          </w:r>
        </w:p>
      </w:docPartBody>
    </w:docPart>
    <w:docPart>
      <w:docPartPr>
        <w:name w:val="8A1F9701DB934C3991B2F2DC06C44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4F7DF-D23B-4460-BCEE-EB74530F6EF5}"/>
      </w:docPartPr>
      <w:docPartBody>
        <w:p w:rsidR="00BA728C" w:rsidRDefault="00BA728C">
          <w:pPr>
            <w:pStyle w:val="8A1F9701DB934C3991B2F2DC06C440C3"/>
          </w:pPr>
          <w:r w:rsidRPr="00F9176F">
            <w:t>Role</w:t>
          </w:r>
        </w:p>
      </w:docPartBody>
    </w:docPart>
    <w:docPart>
      <w:docPartPr>
        <w:name w:val="B74B0DF2CA7A47E181BFA14459AA7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970A4-3931-4F46-85F9-4008A9F217CE}"/>
      </w:docPartPr>
      <w:docPartBody>
        <w:p w:rsidR="00BA728C" w:rsidRDefault="00BA728C">
          <w:pPr>
            <w:pStyle w:val="B74B0DF2CA7A47E181BFA14459AA7AC7"/>
          </w:pPr>
          <w:r w:rsidRPr="00316C32">
            <w:t>Describe what you did and what your impact was</w:t>
          </w:r>
        </w:p>
      </w:docPartBody>
    </w:docPart>
    <w:docPart>
      <w:docPartPr>
        <w:name w:val="79946C5E02C24474AEF35A3A4BCE9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61A0C-1CCC-492E-90F3-F8F01C219F82}"/>
      </w:docPartPr>
      <w:docPartBody>
        <w:p w:rsidR="00BA728C" w:rsidRDefault="00BA728C">
          <w:pPr>
            <w:pStyle w:val="79946C5E02C24474AEF35A3A4BCE94D4"/>
          </w:pPr>
          <w:r>
            <w:t>Month Year</w:t>
          </w:r>
        </w:p>
      </w:docPartBody>
    </w:docPart>
    <w:docPart>
      <w:docPartPr>
        <w:name w:val="FA115D32DCD94EBD85141278B0A34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795D4-EEF5-4057-87EC-37D2318A3EBD}"/>
      </w:docPartPr>
      <w:docPartBody>
        <w:p w:rsidR="00BA728C" w:rsidRDefault="00BA728C">
          <w:pPr>
            <w:pStyle w:val="FA115D32DCD94EBD85141278B0A34F2F"/>
          </w:pPr>
          <w:r w:rsidRPr="00F9176F">
            <w:t>Role</w:t>
          </w:r>
        </w:p>
      </w:docPartBody>
    </w:docPart>
    <w:docPart>
      <w:docPartPr>
        <w:name w:val="189B21FFE36B4D7EB0BAEF6053F7D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2F6D2-B4E7-44D8-9066-6FB8BF1DE154}"/>
      </w:docPartPr>
      <w:docPartBody>
        <w:p w:rsidR="00BA728C" w:rsidRDefault="00BA728C">
          <w:pPr>
            <w:pStyle w:val="189B21FFE36B4D7EB0BAEF6053F7D34F"/>
          </w:pPr>
          <w:r w:rsidRPr="00316C32">
            <w:t>Describe what you did and what your impact was</w:t>
          </w:r>
        </w:p>
      </w:docPartBody>
    </w:docPart>
    <w:docPart>
      <w:docPartPr>
        <w:name w:val="B185FB95CD0F47D5B8DF772C29DC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2F776-1C69-486B-B5A8-A4FE51AC9932}"/>
      </w:docPartPr>
      <w:docPartBody>
        <w:p w:rsidR="00BA728C" w:rsidRDefault="00BA728C">
          <w:pPr>
            <w:pStyle w:val="B185FB95CD0F47D5B8DF772C29DC98E5"/>
          </w:pPr>
          <w:r w:rsidRPr="00316C32">
            <w:t>Projects &amp; extracurricular</w:t>
          </w:r>
        </w:p>
      </w:docPartBody>
    </w:docPart>
    <w:docPart>
      <w:docPartPr>
        <w:name w:val="D788FF6531BA48A7BEA6D48CEC2DD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04F52-2530-4DE5-B026-B02D783E7B49}"/>
      </w:docPartPr>
      <w:docPartBody>
        <w:p w:rsidR="00BA728C" w:rsidRDefault="00BA728C">
          <w:pPr>
            <w:pStyle w:val="D788FF6531BA48A7BEA6D48CEC2DD59F"/>
          </w:pPr>
          <w:r w:rsidRPr="00316C32">
            <w:t>Project title</w:t>
          </w:r>
        </w:p>
      </w:docPartBody>
    </w:docPart>
    <w:docPart>
      <w:docPartPr>
        <w:name w:val="5A00245A26544AF4BC9261E13168E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6DDBB-EB7D-4833-89CC-48B4A195C27C}"/>
      </w:docPartPr>
      <w:docPartBody>
        <w:p w:rsidR="00BA728C" w:rsidRDefault="00BA728C">
          <w:pPr>
            <w:pStyle w:val="5A00245A26544AF4BC9261E13168E445"/>
          </w:pPr>
          <w:r w:rsidRPr="00316C32">
            <w:t>Month Year</w:t>
          </w:r>
        </w:p>
      </w:docPartBody>
    </w:docPart>
    <w:docPart>
      <w:docPartPr>
        <w:name w:val="820C9CC8086E499490CA63F3A196D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5AA89-25A1-4DCE-B662-33535789F268}"/>
      </w:docPartPr>
      <w:docPartBody>
        <w:p w:rsidR="00BA728C" w:rsidRDefault="00BA728C">
          <w:pPr>
            <w:pStyle w:val="820C9CC8086E499490CA63F3A196DA94"/>
          </w:pPr>
          <w:r w:rsidRPr="00316C32">
            <w:t>Describe what you did/built etc.</w:t>
          </w:r>
        </w:p>
      </w:docPartBody>
    </w:docPart>
    <w:docPart>
      <w:docPartPr>
        <w:name w:val="46CD1E912EF34E41BD66A776F0A8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C14DB-F8AA-4B98-B3D6-0188701F82B8}"/>
      </w:docPartPr>
      <w:docPartBody>
        <w:p w:rsidR="00BA728C" w:rsidRDefault="00BA728C">
          <w:pPr>
            <w:pStyle w:val="46CD1E912EF34E41BD66A776F0A8A83D"/>
          </w:pPr>
          <w:r>
            <w:t>Activity</w:t>
          </w:r>
        </w:p>
      </w:docPartBody>
    </w:docPart>
    <w:docPart>
      <w:docPartPr>
        <w:name w:val="626ACD0207574807A85BFB3ED2620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A0F9F-D0C4-4C45-9197-007C9D758C12}"/>
      </w:docPartPr>
      <w:docPartBody>
        <w:p w:rsidR="00BA728C" w:rsidRDefault="00BA728C">
          <w:pPr>
            <w:pStyle w:val="626ACD0207574807A85BFB3ED2620DE3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95D9245680D34C08BA7DF7A72E16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04282-12A9-46AE-B405-7A78109B5D4F}"/>
      </w:docPartPr>
      <w:docPartBody>
        <w:p w:rsidR="00BA728C" w:rsidRPr="00316C32" w:rsidRDefault="00BA728C" w:rsidP="00316C32">
          <w:pPr>
            <w:pStyle w:val="ListBullet"/>
            <w:ind w:left="720" w:hanging="360"/>
          </w:pPr>
          <w:r w:rsidRPr="00316C32">
            <w:t xml:space="preserve">Describe what you did/built etc. </w:t>
          </w:r>
        </w:p>
        <w:p w:rsidR="00BA728C" w:rsidRDefault="00BA728C">
          <w:pPr>
            <w:pStyle w:val="95D9245680D34C08BA7DF7A72E16CA69"/>
          </w:pPr>
          <w:r w:rsidRPr="00316C32">
            <w:t>Accomplishments</w:t>
          </w:r>
        </w:p>
      </w:docPartBody>
    </w:docPart>
    <w:docPart>
      <w:docPartPr>
        <w:name w:val="AEE254E64B3D48A0843323E40A2D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C3EA3-0D3F-4EEE-9874-072E40BF05CC}"/>
      </w:docPartPr>
      <w:docPartBody>
        <w:p w:rsidR="00BA728C" w:rsidRDefault="00BA728C">
          <w:pPr>
            <w:pStyle w:val="AEE254E64B3D48A0843323E40A2DE892"/>
          </w:pPr>
          <w:r>
            <w:t>Leadership experience</w:t>
          </w:r>
        </w:p>
      </w:docPartBody>
    </w:docPart>
    <w:docPart>
      <w:docPartPr>
        <w:name w:val="7D3AC193509C43AD9CF2FF36B584D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AC47D-C5D6-4917-B517-B6B3DCD18836}"/>
      </w:docPartPr>
      <w:docPartBody>
        <w:p w:rsidR="00BA728C" w:rsidRDefault="00BA728C">
          <w:pPr>
            <w:pStyle w:val="7D3AC193509C43AD9CF2FF36B584D1D3"/>
          </w:pPr>
          <w:r w:rsidRPr="00316C32">
            <w:rPr>
              <w:rFonts w:ascii="Calibri" w:eastAsia="Calibri" w:hAnsi="Calibri" w:cs="Calibri"/>
              <w:bCs/>
              <w:szCs w:val="20"/>
            </w:rPr>
            <w:t>Month Year</w:t>
          </w:r>
        </w:p>
      </w:docPartBody>
    </w:docPart>
    <w:docPart>
      <w:docPartPr>
        <w:name w:val="0E9E0830DFC54D77BDC43EEAE8D086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4086-E087-444F-8B3A-B2C36D1F29FF}"/>
      </w:docPartPr>
      <w:docPartBody>
        <w:p w:rsidR="00BA728C" w:rsidRDefault="00BA728C">
          <w:pPr>
            <w:pStyle w:val="0E9E0830DFC54D77BDC43EEAE8D086D2"/>
          </w:pPr>
          <w:r w:rsidRPr="00316C32">
            <w:t>Describe what you did/built etc.</w:t>
          </w:r>
        </w:p>
      </w:docPartBody>
    </w:docPart>
    <w:docPart>
      <w:docPartPr>
        <w:name w:val="4610E11282154A8DB316B191EBB60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0EAF6-4273-47D1-96FF-F3019C24B856}"/>
      </w:docPartPr>
      <w:docPartBody>
        <w:p w:rsidR="00BA728C" w:rsidRDefault="00BA728C">
          <w:pPr>
            <w:pStyle w:val="4610E11282154A8DB316B191EBB60CE4"/>
          </w:pPr>
          <w:r>
            <w:t>Skills</w:t>
          </w:r>
        </w:p>
      </w:docPartBody>
    </w:docPart>
    <w:docPart>
      <w:docPartPr>
        <w:name w:val="5C5428D3FBF24631BD88129F64A62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F63A7-5F12-4753-BF0B-9F7886EB846B}"/>
      </w:docPartPr>
      <w:docPartBody>
        <w:p w:rsidR="00BA728C" w:rsidRDefault="00BA728C">
          <w:pPr>
            <w:pStyle w:val="5C5428D3FBF24631BD88129F64A62BBF"/>
          </w:pPr>
          <w:r w:rsidRPr="00316C32">
            <w:t>Programming languages:</w:t>
          </w:r>
        </w:p>
      </w:docPartBody>
    </w:docPart>
    <w:docPart>
      <w:docPartPr>
        <w:name w:val="A3DF47DABEEC46CABE961DD844C1C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D3555-57D1-4DFF-BA3B-124E9D69021B}"/>
      </w:docPartPr>
      <w:docPartBody>
        <w:p w:rsidR="00BA728C" w:rsidRDefault="00BA728C">
          <w:pPr>
            <w:pStyle w:val="A3DF47DABEEC46CABE961DD844C1C224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41C184089A39457596B28880260D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4AB1E-F011-4BE9-96BB-CB65F386713E}"/>
      </w:docPartPr>
      <w:docPartBody>
        <w:p w:rsidR="00BA728C" w:rsidRDefault="00BA728C">
          <w:pPr>
            <w:pStyle w:val="41C184089A39457596B28880260D6349"/>
          </w:pPr>
          <w:r w:rsidRPr="00316C32">
            <w:t>Computer software/ frameworks:</w:t>
          </w:r>
        </w:p>
      </w:docPartBody>
    </w:docPart>
    <w:docPart>
      <w:docPartPr>
        <w:name w:val="B5818B83B6124CF9B43D2EFBA6E59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F65F9-E560-4879-8977-BEEC6BEE2E68}"/>
      </w:docPartPr>
      <w:docPartBody>
        <w:p w:rsidR="00BA728C" w:rsidRDefault="00BA728C">
          <w:pPr>
            <w:pStyle w:val="B5818B83B6124CF9B43D2EFBA6E595A7"/>
          </w:pPr>
          <w:r w:rsidRPr="00316C32">
            <w:rPr>
              <w:rStyle w:val="NotBold"/>
            </w:rPr>
            <w:t>Microsoft office, Adobe Photoshop, Maple, Git, React, jQuery</w:t>
          </w:r>
        </w:p>
      </w:docPartBody>
    </w:docPart>
    <w:docPart>
      <w:docPartPr>
        <w:name w:val="C8E18ACDC8BA49B9AB3BA9823689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8D0F5-5ADF-4622-96DD-0EB5AF6B3A25}"/>
      </w:docPartPr>
      <w:docPartBody>
        <w:p w:rsidR="00BA728C" w:rsidRDefault="00BA728C">
          <w:pPr>
            <w:pStyle w:val="C8E18ACDC8BA49B9AB3BA982368979F6"/>
          </w:pPr>
          <w:r w:rsidRPr="00316C32">
            <w:t>Languages:</w:t>
          </w:r>
        </w:p>
      </w:docPartBody>
    </w:docPart>
    <w:docPart>
      <w:docPartPr>
        <w:name w:val="97C9D96F4694479DBF81AEFD4E250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55FF2-1593-4E55-97A7-35D63CF0FBA2}"/>
      </w:docPartPr>
      <w:docPartBody>
        <w:p w:rsidR="00BA728C" w:rsidRDefault="00BA728C">
          <w:pPr>
            <w:pStyle w:val="97C9D96F4694479DBF81AEFD4E250DBE"/>
          </w:pPr>
          <w:r w:rsidRPr="00316C32">
            <w:rPr>
              <w:rStyle w:val="NotBold"/>
            </w:rPr>
            <w:t>Portuguese (advanced), French (advanced)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8C"/>
    <w:rsid w:val="002C2CA9"/>
    <w:rsid w:val="00BA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85934B5F4D4A178D173798BB4C706D">
    <w:name w:val="3385934B5F4D4A178D173798BB4C706D"/>
  </w:style>
  <w:style w:type="paragraph" w:customStyle="1" w:styleId="F823CE358C5A4CCBAA3E379BF781E4E3">
    <w:name w:val="F823CE358C5A4CCBAA3E379BF781E4E3"/>
  </w:style>
  <w:style w:type="paragraph" w:customStyle="1" w:styleId="6762F3CA8D744003A6495D1EE28E123F">
    <w:name w:val="6762F3CA8D744003A6495D1EE28E123F"/>
  </w:style>
  <w:style w:type="paragraph" w:customStyle="1" w:styleId="62C6209E038945C8B50C4E956ACF0344">
    <w:name w:val="62C6209E038945C8B50C4E956ACF0344"/>
  </w:style>
  <w:style w:type="paragraph" w:customStyle="1" w:styleId="23D17D6F622146F28CC3CA23CB6CDCE3">
    <w:name w:val="23D17D6F622146F28CC3CA23CB6CDCE3"/>
  </w:style>
  <w:style w:type="paragraph" w:customStyle="1" w:styleId="49DB3EBD3BAD4D2D9CB83FDA916D68CC">
    <w:name w:val="49DB3EBD3BAD4D2D9CB83FDA916D68CC"/>
  </w:style>
  <w:style w:type="paragraph" w:customStyle="1" w:styleId="48A3A323031340E08F4E6A9498B4358C">
    <w:name w:val="48A3A323031340E08F4E6A9498B4358C"/>
  </w:style>
  <w:style w:type="paragraph" w:customStyle="1" w:styleId="C42D6D8AF26545E9AEF3389FC2F49642">
    <w:name w:val="C42D6D8AF26545E9AEF3389FC2F49642"/>
  </w:style>
  <w:style w:type="paragraph" w:customStyle="1" w:styleId="2A3BFBE13C0744E1AFDC30879E18AC98">
    <w:name w:val="2A3BFBE13C0744E1AFDC30879E18AC98"/>
  </w:style>
  <w:style w:type="paragraph" w:customStyle="1" w:styleId="776719DBC2704BB79E58CE97E38BE264">
    <w:name w:val="776719DBC2704BB79E58CE97E38BE264"/>
  </w:style>
  <w:style w:type="paragraph" w:customStyle="1" w:styleId="F089891F722E420D84D89C2FC75177F0">
    <w:name w:val="F089891F722E420D84D89C2FC75177F0"/>
  </w:style>
  <w:style w:type="paragraph" w:customStyle="1" w:styleId="DAC90D08DE7B48D39B094DCFE95C8D03">
    <w:name w:val="DAC90D08DE7B48D39B094DCFE95C8D03"/>
  </w:style>
  <w:style w:type="paragraph" w:customStyle="1" w:styleId="546D049F846241DC834AA024B0EE9687">
    <w:name w:val="546D049F846241DC834AA024B0EE9687"/>
  </w:style>
  <w:style w:type="paragraph" w:customStyle="1" w:styleId="72DE405E297344E3BD72E602E8B2DAA9">
    <w:name w:val="72DE405E297344E3BD72E602E8B2DAA9"/>
  </w:style>
  <w:style w:type="paragraph" w:customStyle="1" w:styleId="4AB2381E71E64A0AA29342A2F0AEDE5F">
    <w:name w:val="4AB2381E71E64A0AA29342A2F0AEDE5F"/>
  </w:style>
  <w:style w:type="paragraph" w:styleId="ListBullet">
    <w:name w:val="List Bullet"/>
    <w:basedOn w:val="Normal"/>
    <w:uiPriority w:val="99"/>
    <w:pPr>
      <w:numPr>
        <w:numId w:val="1"/>
      </w:numPr>
      <w:ind w:left="0" w:firstLine="0"/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ind w:left="0" w:firstLine="0"/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8B115FBC3D0B4A898FBAA5A64DFE1708">
    <w:name w:val="8B115FBC3D0B4A898FBAA5A64DFE1708"/>
  </w:style>
  <w:style w:type="paragraph" w:customStyle="1" w:styleId="34472BF9F48E49E194F8BE28F4C8A6C7">
    <w:name w:val="34472BF9F48E49E194F8BE28F4C8A6C7"/>
  </w:style>
  <w:style w:type="paragraph" w:customStyle="1" w:styleId="9FF5764444D843848E8E81875C0C44F5">
    <w:name w:val="9FF5764444D843848E8E81875C0C44F5"/>
  </w:style>
  <w:style w:type="paragraph" w:customStyle="1" w:styleId="0DA88DEA50754B15954EA4D3E070CE3C">
    <w:name w:val="0DA88DEA50754B15954EA4D3E070CE3C"/>
  </w:style>
  <w:style w:type="paragraph" w:customStyle="1" w:styleId="54FDA51D32E84BFDA6E136F21D232706">
    <w:name w:val="54FDA51D32E84BFDA6E136F21D232706"/>
  </w:style>
  <w:style w:type="paragraph" w:customStyle="1" w:styleId="0FAF3F11704741F29591FC60AAEBA957">
    <w:name w:val="0FAF3F11704741F29591FC60AAEBA957"/>
  </w:style>
  <w:style w:type="paragraph" w:customStyle="1" w:styleId="702335D4E12842A8AD8CD1757FB4508C">
    <w:name w:val="702335D4E12842A8AD8CD1757FB4508C"/>
  </w:style>
  <w:style w:type="paragraph" w:customStyle="1" w:styleId="E6754AE76B564B61827228DA43FA5289">
    <w:name w:val="E6754AE76B564B61827228DA43FA5289"/>
  </w:style>
  <w:style w:type="paragraph" w:customStyle="1" w:styleId="348B6E48744E402AA451C71640FD3AD5">
    <w:name w:val="348B6E48744E402AA451C71640FD3AD5"/>
  </w:style>
  <w:style w:type="paragraph" w:customStyle="1" w:styleId="8A1F9701DB934C3991B2F2DC06C440C3">
    <w:name w:val="8A1F9701DB934C3991B2F2DC06C440C3"/>
  </w:style>
  <w:style w:type="paragraph" w:customStyle="1" w:styleId="B74B0DF2CA7A47E181BFA14459AA7AC7">
    <w:name w:val="B74B0DF2CA7A47E181BFA14459AA7AC7"/>
  </w:style>
  <w:style w:type="paragraph" w:customStyle="1" w:styleId="E71DD5AC66124BD8B93B9B9D4D0C71A1">
    <w:name w:val="E71DD5AC66124BD8B93B9B9D4D0C71A1"/>
  </w:style>
  <w:style w:type="paragraph" w:customStyle="1" w:styleId="3D364F67C7EA4F19B435E41C65229D8F">
    <w:name w:val="3D364F67C7EA4F19B435E41C65229D8F"/>
  </w:style>
  <w:style w:type="paragraph" w:customStyle="1" w:styleId="79946C5E02C24474AEF35A3A4BCE94D4">
    <w:name w:val="79946C5E02C24474AEF35A3A4BCE94D4"/>
  </w:style>
  <w:style w:type="paragraph" w:customStyle="1" w:styleId="FA115D32DCD94EBD85141278B0A34F2F">
    <w:name w:val="FA115D32DCD94EBD85141278B0A34F2F"/>
  </w:style>
  <w:style w:type="paragraph" w:customStyle="1" w:styleId="189B21FFE36B4D7EB0BAEF6053F7D34F">
    <w:name w:val="189B21FFE36B4D7EB0BAEF6053F7D34F"/>
  </w:style>
  <w:style w:type="paragraph" w:customStyle="1" w:styleId="B185FB95CD0F47D5B8DF772C29DC98E5">
    <w:name w:val="B185FB95CD0F47D5B8DF772C29DC98E5"/>
  </w:style>
  <w:style w:type="paragraph" w:customStyle="1" w:styleId="D788FF6531BA48A7BEA6D48CEC2DD59F">
    <w:name w:val="D788FF6531BA48A7BEA6D48CEC2DD59F"/>
  </w:style>
  <w:style w:type="paragraph" w:customStyle="1" w:styleId="5A00245A26544AF4BC9261E13168E445">
    <w:name w:val="5A00245A26544AF4BC9261E13168E445"/>
  </w:style>
  <w:style w:type="paragraph" w:customStyle="1" w:styleId="820C9CC8086E499490CA63F3A196DA94">
    <w:name w:val="820C9CC8086E499490CA63F3A196DA94"/>
  </w:style>
  <w:style w:type="paragraph" w:customStyle="1" w:styleId="46CD1E912EF34E41BD66A776F0A8A83D">
    <w:name w:val="46CD1E912EF34E41BD66A776F0A8A83D"/>
  </w:style>
  <w:style w:type="paragraph" w:customStyle="1" w:styleId="626ACD0207574807A85BFB3ED2620DE3">
    <w:name w:val="626ACD0207574807A85BFB3ED2620DE3"/>
  </w:style>
  <w:style w:type="paragraph" w:customStyle="1" w:styleId="95D9245680D34C08BA7DF7A72E16CA69">
    <w:name w:val="95D9245680D34C08BA7DF7A72E16CA69"/>
  </w:style>
  <w:style w:type="paragraph" w:customStyle="1" w:styleId="AEE254E64B3D48A0843323E40A2DE892">
    <w:name w:val="AEE254E64B3D48A0843323E40A2DE892"/>
  </w:style>
  <w:style w:type="paragraph" w:customStyle="1" w:styleId="7D3AC193509C43AD9CF2FF36B584D1D3">
    <w:name w:val="7D3AC193509C43AD9CF2FF36B584D1D3"/>
  </w:style>
  <w:style w:type="paragraph" w:customStyle="1" w:styleId="0E9E0830DFC54D77BDC43EEAE8D086D2">
    <w:name w:val="0E9E0830DFC54D77BDC43EEAE8D086D2"/>
  </w:style>
  <w:style w:type="paragraph" w:customStyle="1" w:styleId="4610E11282154A8DB316B191EBB60CE4">
    <w:name w:val="4610E11282154A8DB316B191EBB60CE4"/>
  </w:style>
  <w:style w:type="paragraph" w:customStyle="1" w:styleId="5C5428D3FBF24631BD88129F64A62BBF">
    <w:name w:val="5C5428D3FBF24631BD88129F64A62BBF"/>
  </w:style>
  <w:style w:type="character" w:customStyle="1" w:styleId="NotBold">
    <w:name w:val="Not Bold"/>
    <w:uiPriority w:val="1"/>
    <w:qFormat/>
    <w:rPr>
      <w:b/>
      <w:bCs/>
      <w:color w:val="auto"/>
    </w:rPr>
  </w:style>
  <w:style w:type="paragraph" w:customStyle="1" w:styleId="A3DF47DABEEC46CABE961DD844C1C224">
    <w:name w:val="A3DF47DABEEC46CABE961DD844C1C224"/>
  </w:style>
  <w:style w:type="paragraph" w:customStyle="1" w:styleId="41C184089A39457596B28880260D6349">
    <w:name w:val="41C184089A39457596B28880260D6349"/>
  </w:style>
  <w:style w:type="paragraph" w:customStyle="1" w:styleId="B5818B83B6124CF9B43D2EFBA6E595A7">
    <w:name w:val="B5818B83B6124CF9B43D2EFBA6E595A7"/>
  </w:style>
  <w:style w:type="paragraph" w:customStyle="1" w:styleId="C8E18ACDC8BA49B9AB3BA982368979F6">
    <w:name w:val="C8E18ACDC8BA49B9AB3BA982368979F6"/>
  </w:style>
  <w:style w:type="paragraph" w:customStyle="1" w:styleId="97C9D96F4694479DBF81AEFD4E250DBE">
    <w:name w:val="97C9D96F4694479DBF81AEFD4E250D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1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Maximov</dc:creator>
  <cp:keywords/>
  <dc:description/>
  <cp:lastModifiedBy>Julia Maximov</cp:lastModifiedBy>
  <cp:revision>2</cp:revision>
  <dcterms:created xsi:type="dcterms:W3CDTF">2026-08-20T00:03:00Z</dcterms:created>
  <dcterms:modified xsi:type="dcterms:W3CDTF">2026-08-20T00:03:00Z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